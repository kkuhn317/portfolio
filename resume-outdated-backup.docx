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2F57B697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7F1842AB" w14:textId="6CEEEECA" w:rsidR="00692703" w:rsidRPr="00CF1A49" w:rsidRDefault="00474E5C" w:rsidP="00913946">
            <w:pPr>
              <w:pStyle w:val="Title"/>
            </w:pPr>
            <w:r>
              <w:t>Kevin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Kuhn</w:t>
            </w:r>
          </w:p>
          <w:p w14:paraId="60C2A988" w14:textId="0BDB3D3C" w:rsidR="00692703" w:rsidRPr="00CF1A49" w:rsidRDefault="00474E5C" w:rsidP="00913946">
            <w:pPr>
              <w:pStyle w:val="ContactInfo"/>
              <w:contextualSpacing w:val="0"/>
            </w:pPr>
            <w:r>
              <w:t>Simpsonville SC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D7C8475C69884DFCA2D40B3CAEB0FC85"/>
                </w:placeholder>
                <w:temporary/>
                <w:showingPlcHdr/>
                <w15:appearance w15:val="hidden"/>
              </w:sdtPr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(864) 483-4101</w:t>
            </w:r>
          </w:p>
          <w:p w14:paraId="26EEB9B9" w14:textId="75C1E725" w:rsidR="00692703" w:rsidRPr="00CF1A49" w:rsidRDefault="00474E5C" w:rsidP="00913946">
            <w:pPr>
              <w:pStyle w:val="ContactInfoEmphasis"/>
              <w:contextualSpacing w:val="0"/>
            </w:pPr>
            <w:r>
              <w:t>kkuhn317@students.bju.edu</w:t>
            </w:r>
          </w:p>
        </w:tc>
      </w:tr>
      <w:tr w:rsidR="009571D8" w:rsidRPr="00CF1A49" w14:paraId="6F4F19C5" w14:textId="77777777" w:rsidTr="00692703">
        <w:tc>
          <w:tcPr>
            <w:tcW w:w="9360" w:type="dxa"/>
            <w:tcMar>
              <w:top w:w="432" w:type="dxa"/>
            </w:tcMar>
          </w:tcPr>
          <w:p w14:paraId="5304842A" w14:textId="7987235D" w:rsidR="001755A8" w:rsidRPr="00CF1A49" w:rsidRDefault="00C41C3F" w:rsidP="00913946">
            <w:pPr>
              <w:contextualSpacing w:val="0"/>
            </w:pPr>
            <w:r w:rsidRPr="00993C88">
              <w:t>From the age of 10, I’v</w:t>
            </w:r>
            <w:r w:rsidR="009554B3" w:rsidRPr="00993C88">
              <w:t>e been captivated and immersed in everything related to</w:t>
            </w:r>
            <w:r w:rsidRPr="00993C88">
              <w:t xml:space="preserve"> video game development.</w:t>
            </w:r>
            <w:r w:rsidR="003B6987">
              <w:t xml:space="preserve">  </w:t>
            </w:r>
            <w:r w:rsidR="003D6974">
              <w:t xml:space="preserve">I began taking university Computer Science </w:t>
            </w:r>
            <w:r w:rsidR="00FB503D">
              <w:t xml:space="preserve">classes as a junior in high school and </w:t>
            </w:r>
            <w:r w:rsidR="000860FF">
              <w:t>completed</w:t>
            </w:r>
            <w:r w:rsidR="00110C1B">
              <w:t xml:space="preserve"> my undergrad program </w:t>
            </w:r>
            <w:r w:rsidR="00744F2B">
              <w:t>one semester early.</w:t>
            </w:r>
          </w:p>
        </w:tc>
      </w:tr>
    </w:tbl>
    <w:p w14:paraId="489C8497" w14:textId="3D8CEC40" w:rsidR="004E01EB" w:rsidRPr="00CF1A49" w:rsidRDefault="001942AD" w:rsidP="004E01EB">
      <w:pPr>
        <w:pStyle w:val="Heading1"/>
      </w:pPr>
      <w:r>
        <w:t xml:space="preserve">WORK </w:t>
      </w:r>
      <w:sdt>
        <w:sdtPr>
          <w:alias w:val="Experience:"/>
          <w:tag w:val="Experience:"/>
          <w:id w:val="-1983300934"/>
          <w:placeholder>
            <w:docPart w:val="EB9F71E4354D4449BEC04806F5A293CF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76E73782" w14:textId="77777777" w:rsidTr="006420A7">
        <w:tc>
          <w:tcPr>
            <w:tcW w:w="9290" w:type="dxa"/>
          </w:tcPr>
          <w:p w14:paraId="37976F98" w14:textId="130AEDF0" w:rsidR="001D0BF1" w:rsidRPr="00CF1A49" w:rsidRDefault="006B05A8" w:rsidP="001D0BF1">
            <w:pPr>
              <w:pStyle w:val="Heading3"/>
              <w:contextualSpacing w:val="0"/>
            </w:pPr>
            <w:r>
              <w:t>2021</w:t>
            </w:r>
            <w:r w:rsidR="001D0BF1" w:rsidRPr="00CF1A49">
              <w:t xml:space="preserve"> – </w:t>
            </w:r>
            <w:r w:rsidR="00296CB4">
              <w:t>2022</w:t>
            </w:r>
          </w:p>
          <w:p w14:paraId="47A0F2C9" w14:textId="603346E0" w:rsidR="001D0BF1" w:rsidRPr="00CF1A49" w:rsidRDefault="006B05A8" w:rsidP="001D0BF1">
            <w:pPr>
              <w:pStyle w:val="Heading2"/>
              <w:contextualSpacing w:val="0"/>
            </w:pPr>
            <w:r>
              <w:t>Cashier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Zoes Kitchen</w:t>
            </w:r>
          </w:p>
          <w:p w14:paraId="6944C455" w14:textId="77777777" w:rsidR="001E3120" w:rsidRDefault="006B05A8" w:rsidP="001D0BF1">
            <w:pPr>
              <w:contextualSpacing w:val="0"/>
            </w:pPr>
            <w:r>
              <w:t xml:space="preserve">Taking orders, </w:t>
            </w:r>
            <w:r w:rsidR="00747F5F">
              <w:t>delivering</w:t>
            </w:r>
            <w:r>
              <w:t xml:space="preserve"> food, cleaning</w:t>
            </w:r>
          </w:p>
          <w:p w14:paraId="68F68021" w14:textId="77777777" w:rsidR="001521FC" w:rsidRDefault="001521FC" w:rsidP="001D0BF1">
            <w:pPr>
              <w:contextualSpacing w:val="0"/>
            </w:pPr>
          </w:p>
          <w:p w14:paraId="4385D0A7" w14:textId="7702FDCB" w:rsidR="001521FC" w:rsidRPr="00CF1A49" w:rsidRDefault="00BC4536" w:rsidP="001521FC">
            <w:pPr>
              <w:pStyle w:val="Heading3"/>
              <w:contextualSpacing w:val="0"/>
            </w:pPr>
            <w:r>
              <w:t xml:space="preserve">January </w:t>
            </w:r>
            <w:r w:rsidR="001521FC">
              <w:t>2023</w:t>
            </w:r>
            <w:r w:rsidR="00AA3FA7">
              <w:t xml:space="preserve"> - present</w:t>
            </w:r>
          </w:p>
          <w:p w14:paraId="7FA27766" w14:textId="56068C17" w:rsidR="001521FC" w:rsidRPr="00CF1A49" w:rsidRDefault="00AA3FA7" w:rsidP="001521FC">
            <w:pPr>
              <w:pStyle w:val="Heading2"/>
              <w:contextualSpacing w:val="0"/>
            </w:pPr>
            <w:r>
              <w:t>software developer</w:t>
            </w:r>
            <w:r w:rsidR="001521FC" w:rsidRPr="00CF1A49">
              <w:t xml:space="preserve">, </w:t>
            </w:r>
            <w:r w:rsidR="001521FC">
              <w:rPr>
                <w:rStyle w:val="SubtleReference"/>
              </w:rPr>
              <w:t>SermonAduio</w:t>
            </w:r>
          </w:p>
          <w:p w14:paraId="05CA6905" w14:textId="77777777" w:rsidR="00C44ADF" w:rsidRDefault="001521FC" w:rsidP="00AA3FA7">
            <w:pPr>
              <w:contextualSpacing w:val="0"/>
            </w:pPr>
            <w:r>
              <w:t>Mobile application development</w:t>
            </w:r>
          </w:p>
          <w:p w14:paraId="048ED753" w14:textId="34FD6A2F" w:rsidR="00AA3FA7" w:rsidRPr="00CF1A49" w:rsidRDefault="00C44ADF" w:rsidP="00AA3FA7">
            <w:pPr>
              <w:contextualSpacing w:val="0"/>
            </w:pPr>
            <w:r>
              <w:t>Part-time during school semesters</w:t>
            </w:r>
          </w:p>
        </w:tc>
      </w:tr>
    </w:tbl>
    <w:p w14:paraId="5B36A825" w14:textId="061FCF54" w:rsidR="00DA59AA" w:rsidRPr="00CF1A49" w:rsidRDefault="006420A7" w:rsidP="0097790C">
      <w:pPr>
        <w:pStyle w:val="Heading1"/>
      </w:pPr>
      <w:r>
        <w:t>EDUCATION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09614D20" w14:textId="77777777" w:rsidTr="00183AB6">
        <w:tc>
          <w:tcPr>
            <w:tcW w:w="9290" w:type="dxa"/>
          </w:tcPr>
          <w:p w14:paraId="5ADD7EAA" w14:textId="69B7D86D" w:rsidR="001D0BF1" w:rsidRPr="00CF1A49" w:rsidRDefault="009F1614" w:rsidP="001D0BF1">
            <w:pPr>
              <w:pStyle w:val="Heading3"/>
              <w:contextualSpacing w:val="0"/>
            </w:pPr>
            <w:r>
              <w:t xml:space="preserve">Graduation </w:t>
            </w:r>
            <w:r w:rsidR="006B05A8">
              <w:t>Dec. 2023 (currently enrolled)</w:t>
            </w:r>
          </w:p>
          <w:p w14:paraId="4CE931B8" w14:textId="292539AF" w:rsidR="00316F73" w:rsidRPr="00316F73" w:rsidRDefault="00CC0CE5" w:rsidP="001D0BF1">
            <w:pPr>
              <w:pStyle w:val="Heading2"/>
              <w:contextualSpacing w:val="0"/>
              <w:rPr>
                <w:b w:val="0"/>
                <w:smallCaps/>
                <w:color w:val="595959" w:themeColor="text1" w:themeTint="A6"/>
              </w:rPr>
            </w:pPr>
            <w:r>
              <w:t xml:space="preserve">BS </w:t>
            </w:r>
            <w:r w:rsidR="006B05A8">
              <w:t>Computer Science</w:t>
            </w:r>
            <w:r w:rsidR="001D0BF1" w:rsidRPr="00CF1A49">
              <w:t xml:space="preserve">, </w:t>
            </w:r>
            <w:r w:rsidR="006B05A8">
              <w:rPr>
                <w:rStyle w:val="SubtleReference"/>
              </w:rPr>
              <w:t>Bob Jones university</w:t>
            </w:r>
          </w:p>
          <w:p w14:paraId="2F87CA78" w14:textId="3FD377E9" w:rsidR="006B05A8" w:rsidRDefault="006B05A8" w:rsidP="007538DC">
            <w:pPr>
              <w:contextualSpacing w:val="0"/>
            </w:pPr>
            <w:r>
              <w:t>3.</w:t>
            </w:r>
            <w:r w:rsidR="00F830C0">
              <w:t>78</w:t>
            </w:r>
            <w:r>
              <w:t xml:space="preserve"> GPA</w:t>
            </w:r>
          </w:p>
          <w:p w14:paraId="14360A47" w14:textId="44E5D98D" w:rsidR="00316F73" w:rsidRDefault="00316F73" w:rsidP="007538DC">
            <w:pPr>
              <w:contextualSpacing w:val="0"/>
            </w:pPr>
            <w:r>
              <w:t>Granted Palmetto Fellows Scholarship (completely pays for my tuition)</w:t>
            </w:r>
          </w:p>
          <w:p w14:paraId="7877C6D2" w14:textId="6A1D2F9B" w:rsidR="00E246A2" w:rsidRDefault="00474E5C" w:rsidP="00E246A2">
            <w:pPr>
              <w:contextualSpacing w:val="0"/>
            </w:pPr>
            <w:r>
              <w:t xml:space="preserve">Placed </w:t>
            </w:r>
            <w:r w:rsidR="00F830C0">
              <w:t>1</w:t>
            </w:r>
            <w:r w:rsidR="00F830C0" w:rsidRPr="00F830C0">
              <w:rPr>
                <w:vertAlign w:val="superscript"/>
              </w:rPr>
              <w:t>st</w:t>
            </w:r>
            <w:r w:rsidR="00F830C0">
              <w:t xml:space="preserve"> </w:t>
            </w:r>
            <w:r>
              <w:t>at the university’s programming co</w:t>
            </w:r>
            <w:r w:rsidR="001972A1">
              <w:t>ntest</w:t>
            </w:r>
            <w:r w:rsidR="008E26EC">
              <w:t xml:space="preserve"> (2</w:t>
            </w:r>
            <w:r w:rsidR="008C240F">
              <w:t>023</w:t>
            </w:r>
            <w:r w:rsidR="008E26EC">
              <w:t>)</w:t>
            </w:r>
          </w:p>
          <w:p w14:paraId="1C1B9028" w14:textId="51431B0D" w:rsidR="00E246A2" w:rsidRDefault="00E246A2" w:rsidP="00E246A2">
            <w:r>
              <w:t xml:space="preserve">Yearbook Team, contributed to the university’s yearbook </w:t>
            </w:r>
            <w:proofErr w:type="gramStart"/>
            <w:r>
              <w:t>website</w:t>
            </w:r>
            <w:proofErr w:type="gramEnd"/>
          </w:p>
          <w:p w14:paraId="65240EBA" w14:textId="02A8069C" w:rsidR="004266F8" w:rsidRDefault="00474E5C" w:rsidP="00CC0CE5">
            <w:pPr>
              <w:contextualSpacing w:val="0"/>
            </w:pPr>
            <w:r>
              <w:t xml:space="preserve">Classes </w:t>
            </w:r>
            <w:r w:rsidR="008F43C8">
              <w:t>completed</w:t>
            </w:r>
            <w:r w:rsidR="004266F8">
              <w:t>:</w:t>
            </w:r>
          </w:p>
          <w:p w14:paraId="63228ECD" w14:textId="087994AD" w:rsidR="004266F8" w:rsidRDefault="004266F8" w:rsidP="004266F8">
            <w:pPr>
              <w:pStyle w:val="ListParagraph"/>
              <w:numPr>
                <w:ilvl w:val="0"/>
                <w:numId w:val="14"/>
              </w:numPr>
            </w:pPr>
            <w:r>
              <w:t>400 Level</w:t>
            </w:r>
          </w:p>
          <w:p w14:paraId="231BD9B1" w14:textId="603275DF" w:rsidR="004266F8" w:rsidRDefault="004266F8" w:rsidP="004266F8">
            <w:pPr>
              <w:pStyle w:val="ListParagraph"/>
              <w:numPr>
                <w:ilvl w:val="0"/>
                <w:numId w:val="14"/>
              </w:numPr>
              <w:ind w:firstLine="45"/>
            </w:pPr>
            <w:r>
              <w:t>Software Engineering</w:t>
            </w:r>
          </w:p>
          <w:p w14:paraId="2E6DE2CD" w14:textId="3FCD4935" w:rsidR="004266F8" w:rsidRDefault="004266F8" w:rsidP="004266F8">
            <w:pPr>
              <w:pStyle w:val="ListParagraph"/>
              <w:numPr>
                <w:ilvl w:val="0"/>
                <w:numId w:val="14"/>
              </w:numPr>
              <w:ind w:firstLine="45"/>
            </w:pPr>
            <w:r>
              <w:t>Internet Application Development</w:t>
            </w:r>
          </w:p>
          <w:p w14:paraId="4ED47D33" w14:textId="1BD2F2EB" w:rsidR="004266F8" w:rsidRDefault="004266F8" w:rsidP="004266F8">
            <w:pPr>
              <w:pStyle w:val="ListParagraph"/>
              <w:numPr>
                <w:ilvl w:val="0"/>
                <w:numId w:val="14"/>
              </w:numPr>
              <w:ind w:firstLine="45"/>
            </w:pPr>
            <w:r>
              <w:t>Language Translation Systems</w:t>
            </w:r>
            <w:r w:rsidR="004704EC">
              <w:t xml:space="preserve"> (Compilers)</w:t>
            </w:r>
          </w:p>
          <w:p w14:paraId="4FF39D58" w14:textId="186D51BD" w:rsidR="004266F8" w:rsidRDefault="004266F8" w:rsidP="004266F8">
            <w:pPr>
              <w:pStyle w:val="ListParagraph"/>
              <w:numPr>
                <w:ilvl w:val="0"/>
                <w:numId w:val="14"/>
              </w:numPr>
              <w:ind w:firstLine="45"/>
            </w:pPr>
            <w:r>
              <w:t>Hardware and Software Reverse Engineering</w:t>
            </w:r>
          </w:p>
          <w:p w14:paraId="07E5790B" w14:textId="65B6CF78" w:rsidR="008F43C8" w:rsidRPr="00CF1A49" w:rsidRDefault="008F43C8" w:rsidP="008A6156">
            <w:pPr>
              <w:pStyle w:val="ListParagraph"/>
              <w:numPr>
                <w:ilvl w:val="0"/>
                <w:numId w:val="14"/>
              </w:numPr>
            </w:pPr>
            <w:r>
              <w:t>Computer Security</w:t>
            </w:r>
            <w:r w:rsidR="004266F8">
              <w:t xml:space="preserve"> (300 Level)</w:t>
            </w:r>
          </w:p>
        </w:tc>
      </w:tr>
      <w:tr w:rsidR="00F61DF9" w:rsidRPr="00CF1A49" w14:paraId="5BABC9B6" w14:textId="77777777" w:rsidTr="00183AB6">
        <w:tc>
          <w:tcPr>
            <w:tcW w:w="9290" w:type="dxa"/>
            <w:tcMar>
              <w:top w:w="216" w:type="dxa"/>
            </w:tcMar>
          </w:tcPr>
          <w:p w14:paraId="74D88BF4" w14:textId="0CEAFA4D" w:rsidR="00F61DF9" w:rsidRPr="00CF1A49" w:rsidRDefault="009F1614" w:rsidP="00F61DF9">
            <w:pPr>
              <w:pStyle w:val="Heading3"/>
              <w:contextualSpacing w:val="0"/>
            </w:pPr>
            <w:r>
              <w:t xml:space="preserve">graduation </w:t>
            </w:r>
            <w:r w:rsidR="00474E5C">
              <w:t>May</w:t>
            </w:r>
            <w:r w:rsidR="00F61DF9" w:rsidRPr="00CF1A49">
              <w:t xml:space="preserve"> </w:t>
            </w:r>
            <w:r w:rsidR="00474E5C">
              <w:t>2020</w:t>
            </w:r>
          </w:p>
          <w:p w14:paraId="14FD7DB8" w14:textId="77777777" w:rsidR="00183AB6" w:rsidRDefault="00474E5C" w:rsidP="009419C9">
            <w:pPr>
              <w:pStyle w:val="Heading2"/>
              <w:contextualSpacing w:val="0"/>
              <w:rPr>
                <w:rStyle w:val="SubtleReference"/>
              </w:rPr>
            </w:pPr>
            <w:r>
              <w:t>High school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Bob jones academy</w:t>
            </w:r>
          </w:p>
          <w:p w14:paraId="6951B909" w14:textId="08833683" w:rsidR="00847C33" w:rsidRDefault="00847C33" w:rsidP="00847C33">
            <w:r>
              <w:t xml:space="preserve">Took 4 university computer science </w:t>
            </w:r>
            <w:proofErr w:type="gramStart"/>
            <w:r>
              <w:t>classes</w:t>
            </w:r>
            <w:proofErr w:type="gramEnd"/>
          </w:p>
          <w:p w14:paraId="0B0C5862" w14:textId="77777777" w:rsidR="00847C33" w:rsidRDefault="00847C33" w:rsidP="00847C33">
            <w:r>
              <w:t>Competed 2 years in Bob Jones University programming contest (placed 4</w:t>
            </w:r>
            <w:r w:rsidRPr="00847C33">
              <w:rPr>
                <w:vertAlign w:val="superscript"/>
              </w:rPr>
              <w:t>th</w:t>
            </w:r>
            <w:r>
              <w:t xml:space="preserve"> in 2020)</w:t>
            </w:r>
          </w:p>
          <w:p w14:paraId="28BFA864" w14:textId="3AEFB0AF" w:rsidR="00316F73" w:rsidRPr="00847C33" w:rsidRDefault="00316F73" w:rsidP="00847C33">
            <w:r>
              <w:t>ACT Score: 32</w:t>
            </w:r>
          </w:p>
        </w:tc>
      </w:tr>
    </w:tbl>
    <w:p w14:paraId="5CD196FD" w14:textId="68D8D474" w:rsidR="00183AB6" w:rsidRPr="00183AB6" w:rsidRDefault="00183AB6" w:rsidP="00486277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lastRenderedPageBreak/>
        <w:t>achievements</w:t>
      </w:r>
      <w:r w:rsidR="00F9377F">
        <w:t xml:space="preserve"> &amp; activities</w:t>
      </w:r>
    </w:p>
    <w:tbl>
      <w:tblPr>
        <w:tblStyle w:val="TableGrid"/>
        <w:tblW w:w="5038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9408"/>
      </w:tblGrid>
      <w:tr w:rsidR="00183AB6" w:rsidRPr="00CF1A49" w14:paraId="7D755336" w14:textId="77777777" w:rsidTr="008D3F0B">
        <w:trPr>
          <w:trHeight w:val="342"/>
        </w:trPr>
        <w:tc>
          <w:tcPr>
            <w:tcW w:w="9408" w:type="dxa"/>
          </w:tcPr>
          <w:p w14:paraId="300DF56D" w14:textId="72C7ED5A" w:rsidR="00183AB6" w:rsidRDefault="00183AB6" w:rsidP="00183AB6">
            <w:pPr>
              <w:pStyle w:val="Heading2"/>
              <w:contextualSpacing w:val="0"/>
              <w:rPr>
                <w:rStyle w:val="SubtleReference"/>
              </w:rPr>
            </w:pPr>
            <w:r>
              <w:t>programming team</w:t>
            </w:r>
            <w:r w:rsidRPr="00CF1A49">
              <w:t xml:space="preserve">, </w:t>
            </w:r>
            <w:r>
              <w:rPr>
                <w:rStyle w:val="SubtleReference"/>
              </w:rPr>
              <w:t>Bob Jones university</w:t>
            </w:r>
          </w:p>
          <w:p w14:paraId="7AE98077" w14:textId="12E16C93" w:rsidR="008D3F0B" w:rsidRDefault="008D3F0B" w:rsidP="00C51A2C">
            <w:r>
              <w:t>1</w:t>
            </w:r>
            <w:r w:rsidRPr="00C51A2C">
              <w:rPr>
                <w:vertAlign w:val="superscript"/>
              </w:rPr>
              <w:t>st</w:t>
            </w:r>
            <w:r w:rsidR="008F43C8" w:rsidRPr="008F43C8">
              <w:t xml:space="preserve"> </w:t>
            </w:r>
            <w:r>
              <w:t xml:space="preserve">place </w:t>
            </w:r>
            <w:r w:rsidR="008F43C8">
              <w:t xml:space="preserve">team </w:t>
            </w:r>
            <w:r>
              <w:t xml:space="preserve">- </w:t>
            </w:r>
            <w:r w:rsidRPr="008D3F0B">
              <w:t>Consortium for Computing Sciences – Southeastern Conference</w:t>
            </w:r>
            <w:r w:rsidR="008F43C8">
              <w:t xml:space="preserve"> (CCSC-SE) 2022 Contest</w:t>
            </w:r>
          </w:p>
          <w:p w14:paraId="6D0F0005" w14:textId="77777777" w:rsidR="00C51A2C" w:rsidRPr="008D3F0B" w:rsidRDefault="00C51A2C" w:rsidP="00C51A2C"/>
          <w:p w14:paraId="10B09FED" w14:textId="3D1DA746" w:rsidR="008D3F0B" w:rsidRDefault="008D3F0B" w:rsidP="008F43C8">
            <w:pPr>
              <w:pStyle w:val="Heading2"/>
              <w:contextualSpacing w:val="0"/>
            </w:pPr>
            <w:r>
              <w:t>Youtube Channel</w:t>
            </w:r>
            <w:r w:rsidR="001F42E7">
              <w:t xml:space="preserve">, </w:t>
            </w:r>
            <w:r w:rsidR="001F42E7" w:rsidRPr="001F42E7">
              <w:rPr>
                <w:rStyle w:val="SubtleReference"/>
              </w:rPr>
              <w:t>BOOKWORMKEVIN</w:t>
            </w:r>
          </w:p>
          <w:p w14:paraId="61DBFF3C" w14:textId="5FE15C83" w:rsidR="008F43C8" w:rsidRDefault="008F43C8" w:rsidP="00C51A2C">
            <w:r>
              <w:t xml:space="preserve">Over </w:t>
            </w:r>
            <w:r w:rsidR="006D0CB6">
              <w:t>8</w:t>
            </w:r>
            <w:r>
              <w:t>00K views</w:t>
            </w:r>
            <w:r w:rsidR="0030286F">
              <w:t xml:space="preserve"> and 1</w:t>
            </w:r>
            <w:r w:rsidR="00356AA0">
              <w:t>3</w:t>
            </w:r>
            <w:r w:rsidR="0030286F">
              <w:t>00 subscribers</w:t>
            </w:r>
            <w:r w:rsidR="000C41CF">
              <w:t xml:space="preserve"> since creation in 2020</w:t>
            </w:r>
          </w:p>
          <w:p w14:paraId="7D84B3D6" w14:textId="77777777" w:rsidR="00C565F4" w:rsidRDefault="00C565F4" w:rsidP="00C51A2C"/>
          <w:p w14:paraId="52482A1C" w14:textId="09560D91" w:rsidR="00C565F4" w:rsidRDefault="00C565F4" w:rsidP="00C565F4">
            <w:pPr>
              <w:pStyle w:val="Heading2"/>
            </w:pPr>
            <w:r>
              <w:t>Video game development</w:t>
            </w:r>
          </w:p>
          <w:p w14:paraId="59BA8CE8" w14:textId="50414BAA" w:rsidR="00C565F4" w:rsidRDefault="00C565F4" w:rsidP="00C565F4">
            <w:r>
              <w:t>Level UP – Mario’s Minigames Mayhem (2023)</w:t>
            </w:r>
          </w:p>
          <w:p w14:paraId="204309AA" w14:textId="56123A13" w:rsidR="00C565F4" w:rsidRDefault="00C565F4" w:rsidP="00C565F4">
            <w:pPr>
              <w:pStyle w:val="ListParagraph"/>
              <w:numPr>
                <w:ilvl w:val="0"/>
                <w:numId w:val="14"/>
              </w:numPr>
            </w:pPr>
            <w:r>
              <w:t>Mario fangame with unique levels and enemies</w:t>
            </w:r>
          </w:p>
          <w:p w14:paraId="3EDB7C29" w14:textId="5E5436A9" w:rsidR="00C565F4" w:rsidRDefault="00C565F4" w:rsidP="00C565F4">
            <w:pPr>
              <w:pStyle w:val="ListParagraph"/>
              <w:numPr>
                <w:ilvl w:val="0"/>
                <w:numId w:val="14"/>
              </w:numPr>
            </w:pPr>
            <w:r>
              <w:t xml:space="preserve">Over 100,000 views on YouTube: </w:t>
            </w:r>
            <w:hyperlink r:id="rId7" w:history="1">
              <w:r w:rsidRPr="00257838">
                <w:rPr>
                  <w:rStyle w:val="Hyperlink"/>
                </w:rPr>
                <w:t>https://youtu.be/sIzHQbRK5QI?si=BTyJZZXkvsGfBlC_</w:t>
              </w:r>
            </w:hyperlink>
          </w:p>
          <w:p w14:paraId="566A50E3" w14:textId="47964807" w:rsidR="00C565F4" w:rsidRDefault="00C565F4" w:rsidP="00C565F4">
            <w:pPr>
              <w:pStyle w:val="ListParagraph"/>
              <w:numPr>
                <w:ilvl w:val="0"/>
                <w:numId w:val="14"/>
              </w:numPr>
            </w:pPr>
            <w:r>
              <w:t>2,000+ downloads on itch.io</w:t>
            </w:r>
          </w:p>
          <w:p w14:paraId="60166CBE" w14:textId="33337803" w:rsidR="00C565F4" w:rsidRDefault="00C565F4" w:rsidP="00C565F4">
            <w:r>
              <w:t>Hamster Ba</w:t>
            </w:r>
            <w:r w:rsidR="00A00F57">
              <w:t>l</w:t>
            </w:r>
            <w:r>
              <w:t>lance Blast (2020)</w:t>
            </w:r>
          </w:p>
          <w:p w14:paraId="3E930078" w14:textId="6C96D113" w:rsidR="00C565F4" w:rsidRDefault="00C565F4" w:rsidP="00C51A2C">
            <w:pPr>
              <w:pStyle w:val="ListParagraph"/>
              <w:numPr>
                <w:ilvl w:val="0"/>
                <w:numId w:val="14"/>
              </w:numPr>
            </w:pPr>
            <w:r>
              <w:t>C</w:t>
            </w:r>
            <w:r>
              <w:t xml:space="preserve">ontains 3D level </w:t>
            </w:r>
            <w:proofErr w:type="gramStart"/>
            <w:r>
              <w:t>editor</w:t>
            </w:r>
            <w:proofErr w:type="gramEnd"/>
          </w:p>
          <w:p w14:paraId="02438E6E" w14:textId="07610C9D" w:rsidR="00C565F4" w:rsidRDefault="00C565F4" w:rsidP="00C51A2C">
            <w:pPr>
              <w:pStyle w:val="ListParagraph"/>
              <w:numPr>
                <w:ilvl w:val="0"/>
                <w:numId w:val="14"/>
              </w:numPr>
            </w:pPr>
            <w:r>
              <w:t xml:space="preserve">Fangame </w:t>
            </w:r>
            <w:proofErr w:type="gramStart"/>
            <w:r>
              <w:t>based</w:t>
            </w:r>
            <w:proofErr w:type="gramEnd"/>
            <w:r>
              <w:t xml:space="preserve"> on 3 different marble platforming games.</w:t>
            </w:r>
          </w:p>
          <w:p w14:paraId="7B68AF40" w14:textId="04AA5D90" w:rsidR="00C565F4" w:rsidRDefault="00C565F4" w:rsidP="00C51A2C">
            <w:pPr>
              <w:pStyle w:val="ListParagraph"/>
              <w:numPr>
                <w:ilvl w:val="0"/>
                <w:numId w:val="14"/>
              </w:numPr>
            </w:pPr>
            <w:r>
              <w:t xml:space="preserve">Got permission from original game’s creator to use their </w:t>
            </w:r>
            <w:proofErr w:type="gramStart"/>
            <w:r>
              <w:t>assets</w:t>
            </w:r>
            <w:proofErr w:type="gramEnd"/>
          </w:p>
          <w:p w14:paraId="78F83AFA" w14:textId="6838A48D" w:rsidR="00C51A2C" w:rsidRDefault="00C565F4" w:rsidP="00F9377F">
            <w:pPr>
              <w:pStyle w:val="ListParagraph"/>
              <w:numPr>
                <w:ilvl w:val="0"/>
                <w:numId w:val="14"/>
              </w:numPr>
            </w:pPr>
            <w:r>
              <w:t>982+ downloads</w:t>
            </w:r>
          </w:p>
          <w:p w14:paraId="0402414E" w14:textId="77777777" w:rsidR="00C565F4" w:rsidRDefault="00C565F4" w:rsidP="00C565F4"/>
          <w:p w14:paraId="0F9AEC96" w14:textId="6A13B15F" w:rsidR="00C565F4" w:rsidRDefault="00F9377F" w:rsidP="00F9377F">
            <w:pPr>
              <w:pStyle w:val="Heading2"/>
            </w:pPr>
            <w:r>
              <w:t>Game community involvement</w:t>
            </w:r>
          </w:p>
          <w:p w14:paraId="7C23D343" w14:textId="09CFA209" w:rsidR="00114D8F" w:rsidRDefault="00CD6EE8" w:rsidP="00C51A2C">
            <w:r>
              <w:t>Ball rolling games</w:t>
            </w:r>
          </w:p>
          <w:p w14:paraId="70B0C351" w14:textId="6BB70358" w:rsidR="00CD6EE8" w:rsidRDefault="00CD6EE8" w:rsidP="00C51A2C">
            <w:pPr>
              <w:pStyle w:val="ListParagraph"/>
              <w:numPr>
                <w:ilvl w:val="0"/>
                <w:numId w:val="16"/>
              </w:numPr>
            </w:pPr>
            <w:r>
              <w:t xml:space="preserve">Created documentation for making custom levels in </w:t>
            </w:r>
            <w:proofErr w:type="gramStart"/>
            <w:r>
              <w:t>Hamsterball</w:t>
            </w:r>
            <w:proofErr w:type="gramEnd"/>
          </w:p>
          <w:p w14:paraId="41BA2B81" w14:textId="527F0E39" w:rsidR="00CD6EE8" w:rsidRDefault="00CD6EE8" w:rsidP="00C51A2C">
            <w:pPr>
              <w:pStyle w:val="ListParagraph"/>
              <w:numPr>
                <w:ilvl w:val="0"/>
                <w:numId w:val="16"/>
              </w:numPr>
            </w:pPr>
            <w:r>
              <w:t xml:space="preserve">Created tool to import custom levels into </w:t>
            </w:r>
            <w:proofErr w:type="gramStart"/>
            <w:r>
              <w:t>Ballance</w:t>
            </w:r>
            <w:proofErr w:type="gramEnd"/>
          </w:p>
          <w:p w14:paraId="6D2B8A61" w14:textId="7E791E1B" w:rsidR="003021D4" w:rsidRDefault="003021D4" w:rsidP="00C51A2C">
            <w:r>
              <w:t>Minecraft</w:t>
            </w:r>
          </w:p>
          <w:p w14:paraId="0784F5B0" w14:textId="7D2255E4" w:rsidR="00935B89" w:rsidRDefault="00DE20D6" w:rsidP="00C51A2C">
            <w:pPr>
              <w:pStyle w:val="ListParagraph"/>
              <w:numPr>
                <w:ilvl w:val="0"/>
                <w:numId w:val="16"/>
              </w:numPr>
            </w:pPr>
            <w:r>
              <w:t xml:space="preserve">Created maps and mods for the </w:t>
            </w:r>
            <w:proofErr w:type="gramStart"/>
            <w:r>
              <w:t>game</w:t>
            </w:r>
            <w:proofErr w:type="gramEnd"/>
          </w:p>
          <w:p w14:paraId="1554653F" w14:textId="483C4F89" w:rsidR="00C565F4" w:rsidRDefault="003A052A" w:rsidP="00C565F4">
            <w:pPr>
              <w:pStyle w:val="ListParagraph"/>
              <w:numPr>
                <w:ilvl w:val="0"/>
                <w:numId w:val="16"/>
              </w:numPr>
            </w:pPr>
            <w:r>
              <w:t>Host</w:t>
            </w:r>
            <w:r w:rsidR="00C95666">
              <w:t>ing a Minecraft server</w:t>
            </w:r>
          </w:p>
          <w:p w14:paraId="46C5BEE4" w14:textId="77777777" w:rsidR="00C565F4" w:rsidRDefault="00C565F4" w:rsidP="00C565F4">
            <w:r>
              <w:t>Other</w:t>
            </w:r>
          </w:p>
          <w:p w14:paraId="20BAC80B" w14:textId="77777777" w:rsidR="00C565F4" w:rsidRDefault="00C565F4" w:rsidP="00C565F4">
            <w:pPr>
              <w:pStyle w:val="ListParagraph"/>
              <w:numPr>
                <w:ilvl w:val="0"/>
                <w:numId w:val="16"/>
              </w:numPr>
            </w:pPr>
            <w:r>
              <w:t xml:space="preserve">World of Goo – Created custom levels using modding </w:t>
            </w:r>
            <w:proofErr w:type="gramStart"/>
            <w:r>
              <w:t>tools</w:t>
            </w:r>
            <w:proofErr w:type="gramEnd"/>
          </w:p>
          <w:p w14:paraId="4D464440" w14:textId="42A18566" w:rsidR="00C565F4" w:rsidRDefault="00C565F4" w:rsidP="00C565F4">
            <w:pPr>
              <w:pStyle w:val="ListParagraph"/>
              <w:numPr>
                <w:ilvl w:val="0"/>
                <w:numId w:val="16"/>
              </w:numPr>
            </w:pPr>
            <w:r>
              <w:t xml:space="preserve">Baba is You – Created a custom </w:t>
            </w:r>
            <w:r w:rsidR="00430226">
              <w:t>level</w:t>
            </w:r>
            <w:r>
              <w:t xml:space="preserve"> </w:t>
            </w:r>
            <w:proofErr w:type="gramStart"/>
            <w:r>
              <w:t>pack</w:t>
            </w:r>
            <w:proofErr w:type="gramEnd"/>
          </w:p>
          <w:p w14:paraId="4472EB1F" w14:textId="77777777" w:rsidR="00C565F4" w:rsidRDefault="00C565F4" w:rsidP="00C565F4">
            <w:pPr>
              <w:pStyle w:val="ListParagraph"/>
              <w:numPr>
                <w:ilvl w:val="0"/>
                <w:numId w:val="16"/>
              </w:numPr>
            </w:pPr>
            <w:proofErr w:type="spellStart"/>
            <w:r>
              <w:t>Sploder</w:t>
            </w:r>
            <w:proofErr w:type="spellEnd"/>
            <w:r>
              <w:t xml:space="preserve"> – Created </w:t>
            </w:r>
            <w:proofErr w:type="gramStart"/>
            <w:r>
              <w:t>games</w:t>
            </w:r>
            <w:proofErr w:type="gramEnd"/>
          </w:p>
          <w:p w14:paraId="16E5803D" w14:textId="637BF2DA" w:rsidR="00876C17" w:rsidRPr="008D3F0B" w:rsidRDefault="00876C17" w:rsidP="00876C17">
            <w:pPr>
              <w:pStyle w:val="ListParagraph"/>
              <w:numPr>
                <w:ilvl w:val="0"/>
                <w:numId w:val="16"/>
              </w:numPr>
            </w:pPr>
            <w:r>
              <w:t>Moderator of several gaming Discord servers.</w:t>
            </w:r>
          </w:p>
        </w:tc>
      </w:tr>
      <w:tr w:rsidR="00C565F4" w:rsidRPr="00CF1A49" w14:paraId="224B36E4" w14:textId="77777777" w:rsidTr="008D3F0B">
        <w:trPr>
          <w:trHeight w:val="342"/>
        </w:trPr>
        <w:tc>
          <w:tcPr>
            <w:tcW w:w="9408" w:type="dxa"/>
          </w:tcPr>
          <w:p w14:paraId="0D918295" w14:textId="77777777" w:rsidR="00C565F4" w:rsidRDefault="00C565F4" w:rsidP="00183AB6">
            <w:pPr>
              <w:pStyle w:val="Heading2"/>
            </w:pPr>
          </w:p>
        </w:tc>
      </w:tr>
    </w:tbl>
    <w:p w14:paraId="40D03202" w14:textId="3AC0AEFF" w:rsidR="00C51A2C" w:rsidRPr="00CF1A49" w:rsidRDefault="00C51A2C" w:rsidP="00C51A2C">
      <w:pPr>
        <w:pStyle w:val="Heading1"/>
      </w:pPr>
      <w:r>
        <w:t>Skills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C51A2C" w:rsidRPr="00CF1A49" w14:paraId="20BCAEB1" w14:textId="77777777" w:rsidTr="007730C1">
        <w:tc>
          <w:tcPr>
            <w:tcW w:w="9290" w:type="dxa"/>
          </w:tcPr>
          <w:p w14:paraId="46BB35B2" w14:textId="39799B4A" w:rsidR="00C51A2C" w:rsidRPr="00CF1A49" w:rsidRDefault="00C51A2C" w:rsidP="007730C1">
            <w:pPr>
              <w:pStyle w:val="Heading2"/>
              <w:contextualSpacing w:val="0"/>
            </w:pPr>
            <w:r>
              <w:t>Programming languages</w:t>
            </w:r>
          </w:p>
          <w:p w14:paraId="5C38D0E9" w14:textId="067B1046" w:rsidR="00C51A2C" w:rsidRDefault="00C51A2C" w:rsidP="007730C1">
            <w:pPr>
              <w:contextualSpacing w:val="0"/>
            </w:pPr>
            <w:r>
              <w:t xml:space="preserve">Python, C#, Java, </w:t>
            </w:r>
            <w:r w:rsidR="00AA21A6">
              <w:t xml:space="preserve">JavaScript, Dart, </w:t>
            </w:r>
            <w:r>
              <w:t>C++, Visual Basic</w:t>
            </w:r>
          </w:p>
          <w:p w14:paraId="06B7CB58" w14:textId="77777777" w:rsidR="00C51A2C" w:rsidRDefault="00C51A2C" w:rsidP="007730C1">
            <w:pPr>
              <w:contextualSpacing w:val="0"/>
            </w:pPr>
          </w:p>
          <w:p w14:paraId="07BA3A79" w14:textId="77777777" w:rsidR="00C51A2C" w:rsidRDefault="00C51A2C" w:rsidP="00C51A2C">
            <w:pPr>
              <w:pStyle w:val="ListBullet"/>
              <w:ind w:right="-6588"/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</w:pPr>
            <w:r w:rsidRPr="00C51A2C"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>IDEs/Engines</w:t>
            </w:r>
          </w:p>
          <w:p w14:paraId="4EA36A15" w14:textId="05753306" w:rsidR="00C51A2C" w:rsidRDefault="00C51A2C" w:rsidP="00C51A2C">
            <w:pPr>
              <w:pStyle w:val="ListBullet"/>
              <w:ind w:right="-6588"/>
            </w:pPr>
            <w:r>
              <w:t>Visual Studio Code, Unity</w:t>
            </w:r>
            <w:r w:rsidR="00350153">
              <w:t>, Visual Studio</w:t>
            </w:r>
          </w:p>
          <w:p w14:paraId="37704092" w14:textId="77777777" w:rsidR="00C51A2C" w:rsidRDefault="00C51A2C" w:rsidP="00C51A2C">
            <w:pPr>
              <w:pStyle w:val="ListBullet"/>
              <w:ind w:right="-6588"/>
            </w:pPr>
          </w:p>
          <w:p w14:paraId="5E14FE63" w14:textId="75173D94" w:rsidR="00C51A2C" w:rsidRPr="00C51A2C" w:rsidRDefault="00C51A2C" w:rsidP="00C51A2C">
            <w:pPr>
              <w:pStyle w:val="ListBullet"/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</w:pPr>
            <w:r w:rsidRPr="00C51A2C">
              <w:rPr>
                <w:rFonts w:eastAsiaTheme="majorEastAsia" w:cstheme="majorBidi"/>
                <w:b/>
                <w:caps/>
                <w:color w:val="1D824C" w:themeColor="accent1"/>
                <w:sz w:val="26"/>
                <w:szCs w:val="26"/>
              </w:rPr>
              <w:t>Other tools</w:t>
            </w:r>
          </w:p>
          <w:p w14:paraId="1707C928" w14:textId="3FB7DF68" w:rsidR="00C51A2C" w:rsidRPr="00CF1A49" w:rsidRDefault="00C51A2C" w:rsidP="00C51A2C">
            <w:pPr>
              <w:pStyle w:val="ListBullet"/>
            </w:pPr>
            <w:proofErr w:type="spellStart"/>
            <w:r>
              <w:t>Pygame</w:t>
            </w:r>
            <w:proofErr w:type="spellEnd"/>
            <w:r>
              <w:t xml:space="preserve">, RetroPie, Scratch, Git, Blender, Audacity, </w:t>
            </w:r>
            <w:proofErr w:type="spellStart"/>
            <w:r>
              <w:t>OpenMPT</w:t>
            </w:r>
            <w:proofErr w:type="spellEnd"/>
            <w:r>
              <w:t xml:space="preserve">, </w:t>
            </w:r>
            <w:r w:rsidR="001213F8">
              <w:t>DaVinci Resolve</w:t>
            </w:r>
            <w:r>
              <w:t>, OBS Studio, Roblox, Minecraft Modding, x64dbg</w:t>
            </w:r>
          </w:p>
        </w:tc>
      </w:tr>
    </w:tbl>
    <w:p w14:paraId="7FCB6C62" w14:textId="2A1DEA35" w:rsidR="00C51A2C" w:rsidRPr="006E1507" w:rsidRDefault="00C51A2C" w:rsidP="00C51A2C">
      <w:pPr>
        <w:pStyle w:val="ListBullet"/>
      </w:pPr>
    </w:p>
    <w:sectPr w:rsidR="00C51A2C" w:rsidRPr="006E1507" w:rsidSect="00B4255B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0F079" w14:textId="77777777" w:rsidR="00B4255B" w:rsidRDefault="00B4255B" w:rsidP="0068194B">
      <w:r>
        <w:separator/>
      </w:r>
    </w:p>
    <w:p w14:paraId="6A3645B8" w14:textId="77777777" w:rsidR="00B4255B" w:rsidRDefault="00B4255B"/>
    <w:p w14:paraId="3F1D9609" w14:textId="77777777" w:rsidR="00B4255B" w:rsidRDefault="00B4255B"/>
  </w:endnote>
  <w:endnote w:type="continuationSeparator" w:id="0">
    <w:p w14:paraId="59BBDCBE" w14:textId="77777777" w:rsidR="00B4255B" w:rsidRDefault="00B4255B" w:rsidP="0068194B">
      <w:r>
        <w:continuationSeparator/>
      </w:r>
    </w:p>
    <w:p w14:paraId="17103A12" w14:textId="77777777" w:rsidR="00B4255B" w:rsidRDefault="00B4255B"/>
    <w:p w14:paraId="64907E3B" w14:textId="77777777" w:rsidR="00B4255B" w:rsidRDefault="00B425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FAC929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B670D" w14:textId="77777777" w:rsidR="00B4255B" w:rsidRDefault="00B4255B" w:rsidP="0068194B">
      <w:r>
        <w:separator/>
      </w:r>
    </w:p>
    <w:p w14:paraId="253D41FB" w14:textId="77777777" w:rsidR="00B4255B" w:rsidRDefault="00B4255B"/>
    <w:p w14:paraId="3A18EF02" w14:textId="77777777" w:rsidR="00B4255B" w:rsidRDefault="00B4255B"/>
  </w:footnote>
  <w:footnote w:type="continuationSeparator" w:id="0">
    <w:p w14:paraId="39E75D99" w14:textId="77777777" w:rsidR="00B4255B" w:rsidRDefault="00B4255B" w:rsidP="0068194B">
      <w:r>
        <w:continuationSeparator/>
      </w:r>
    </w:p>
    <w:p w14:paraId="7BFE8B8C" w14:textId="77777777" w:rsidR="00B4255B" w:rsidRDefault="00B4255B"/>
    <w:p w14:paraId="6F3C794F" w14:textId="77777777" w:rsidR="00B4255B" w:rsidRDefault="00B425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981D3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59B61BD" wp14:editId="450171F7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6B7BF1D9" id="Straight Connector 5" o:spid="_x0000_s1026" alt="&quot;&quot;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0848FF6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6E5016B"/>
    <w:multiLevelType w:val="hybridMultilevel"/>
    <w:tmpl w:val="4EB4C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0DE449DA"/>
    <w:lvl w:ilvl="0">
      <w:start w:val="2022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1E1E2DF4"/>
    <w:multiLevelType w:val="hybridMultilevel"/>
    <w:tmpl w:val="DE40D50A"/>
    <w:lvl w:ilvl="0" w:tplc="5EB815D6">
      <w:start w:val="20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5D926FC4"/>
    <w:multiLevelType w:val="hybridMultilevel"/>
    <w:tmpl w:val="135AD564"/>
    <w:lvl w:ilvl="0" w:tplc="5EB815D6">
      <w:start w:val="20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869700">
    <w:abstractNumId w:val="9"/>
  </w:num>
  <w:num w:numId="2" w16cid:durableId="581064031">
    <w:abstractNumId w:val="8"/>
  </w:num>
  <w:num w:numId="3" w16cid:durableId="1562399369">
    <w:abstractNumId w:val="7"/>
  </w:num>
  <w:num w:numId="4" w16cid:durableId="287199614">
    <w:abstractNumId w:val="6"/>
  </w:num>
  <w:num w:numId="5" w16cid:durableId="453717172">
    <w:abstractNumId w:val="11"/>
  </w:num>
  <w:num w:numId="6" w16cid:durableId="432749873">
    <w:abstractNumId w:val="3"/>
  </w:num>
  <w:num w:numId="7" w16cid:durableId="1717047449">
    <w:abstractNumId w:val="13"/>
  </w:num>
  <w:num w:numId="8" w16cid:durableId="1051005660">
    <w:abstractNumId w:val="2"/>
  </w:num>
  <w:num w:numId="9" w16cid:durableId="230241240">
    <w:abstractNumId w:val="14"/>
  </w:num>
  <w:num w:numId="10" w16cid:durableId="1144662792">
    <w:abstractNumId w:val="5"/>
  </w:num>
  <w:num w:numId="11" w16cid:durableId="620040329">
    <w:abstractNumId w:val="4"/>
  </w:num>
  <w:num w:numId="12" w16cid:durableId="674186377">
    <w:abstractNumId w:val="1"/>
  </w:num>
  <w:num w:numId="13" w16cid:durableId="943076511">
    <w:abstractNumId w:val="0"/>
  </w:num>
  <w:num w:numId="14" w16cid:durableId="1793786586">
    <w:abstractNumId w:val="15"/>
  </w:num>
  <w:num w:numId="15" w16cid:durableId="2124960544">
    <w:abstractNumId w:val="10"/>
  </w:num>
  <w:num w:numId="16" w16cid:durableId="10757802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A8"/>
    <w:rsid w:val="000001EF"/>
    <w:rsid w:val="00001408"/>
    <w:rsid w:val="00007322"/>
    <w:rsid w:val="00007728"/>
    <w:rsid w:val="00022EB2"/>
    <w:rsid w:val="00024584"/>
    <w:rsid w:val="00024730"/>
    <w:rsid w:val="00055E95"/>
    <w:rsid w:val="00065830"/>
    <w:rsid w:val="0006747F"/>
    <w:rsid w:val="0007021F"/>
    <w:rsid w:val="000860FF"/>
    <w:rsid w:val="00092C61"/>
    <w:rsid w:val="000952CD"/>
    <w:rsid w:val="000A7A03"/>
    <w:rsid w:val="000B2BA5"/>
    <w:rsid w:val="000C41CF"/>
    <w:rsid w:val="000F2F8C"/>
    <w:rsid w:val="0010006E"/>
    <w:rsid w:val="001045A8"/>
    <w:rsid w:val="00110C1B"/>
    <w:rsid w:val="001119EC"/>
    <w:rsid w:val="00114A91"/>
    <w:rsid w:val="00114D8F"/>
    <w:rsid w:val="001213F8"/>
    <w:rsid w:val="001427E1"/>
    <w:rsid w:val="00145F7E"/>
    <w:rsid w:val="001521FC"/>
    <w:rsid w:val="00163668"/>
    <w:rsid w:val="00171566"/>
    <w:rsid w:val="00174676"/>
    <w:rsid w:val="001755A8"/>
    <w:rsid w:val="00183AB6"/>
    <w:rsid w:val="00184014"/>
    <w:rsid w:val="001847F1"/>
    <w:rsid w:val="00192008"/>
    <w:rsid w:val="001942AD"/>
    <w:rsid w:val="001972A1"/>
    <w:rsid w:val="001C0E68"/>
    <w:rsid w:val="001C4B6F"/>
    <w:rsid w:val="001D0BF1"/>
    <w:rsid w:val="001E3120"/>
    <w:rsid w:val="001E7E0C"/>
    <w:rsid w:val="001F0BB0"/>
    <w:rsid w:val="001F42E7"/>
    <w:rsid w:val="001F4E6D"/>
    <w:rsid w:val="001F6140"/>
    <w:rsid w:val="001F7628"/>
    <w:rsid w:val="00203573"/>
    <w:rsid w:val="0020597D"/>
    <w:rsid w:val="00213B4C"/>
    <w:rsid w:val="00214045"/>
    <w:rsid w:val="002253B0"/>
    <w:rsid w:val="0022625C"/>
    <w:rsid w:val="00236D54"/>
    <w:rsid w:val="00241D8C"/>
    <w:rsid w:val="00241FDB"/>
    <w:rsid w:val="0024720C"/>
    <w:rsid w:val="002617AE"/>
    <w:rsid w:val="002638D0"/>
    <w:rsid w:val="002647D3"/>
    <w:rsid w:val="0027492B"/>
    <w:rsid w:val="00275EAE"/>
    <w:rsid w:val="00294998"/>
    <w:rsid w:val="00296CB4"/>
    <w:rsid w:val="00297F18"/>
    <w:rsid w:val="002A1945"/>
    <w:rsid w:val="002A5F1E"/>
    <w:rsid w:val="002B2958"/>
    <w:rsid w:val="002B3FC8"/>
    <w:rsid w:val="002D23C5"/>
    <w:rsid w:val="002D6137"/>
    <w:rsid w:val="002D6855"/>
    <w:rsid w:val="002E7E61"/>
    <w:rsid w:val="002F05E5"/>
    <w:rsid w:val="002F254D"/>
    <w:rsid w:val="002F30E4"/>
    <w:rsid w:val="003021D4"/>
    <w:rsid w:val="0030286F"/>
    <w:rsid w:val="00307140"/>
    <w:rsid w:val="003121B5"/>
    <w:rsid w:val="00316DFF"/>
    <w:rsid w:val="00316F73"/>
    <w:rsid w:val="00325B57"/>
    <w:rsid w:val="0033522A"/>
    <w:rsid w:val="00336056"/>
    <w:rsid w:val="00350153"/>
    <w:rsid w:val="003544E1"/>
    <w:rsid w:val="00355C89"/>
    <w:rsid w:val="00356AA0"/>
    <w:rsid w:val="00366398"/>
    <w:rsid w:val="003823A9"/>
    <w:rsid w:val="00394BD4"/>
    <w:rsid w:val="00394CD7"/>
    <w:rsid w:val="003A052A"/>
    <w:rsid w:val="003A0632"/>
    <w:rsid w:val="003A30E5"/>
    <w:rsid w:val="003A6ADF"/>
    <w:rsid w:val="003B5928"/>
    <w:rsid w:val="003B6987"/>
    <w:rsid w:val="003B6FE5"/>
    <w:rsid w:val="003D380F"/>
    <w:rsid w:val="003D6974"/>
    <w:rsid w:val="003E160D"/>
    <w:rsid w:val="003F1D5F"/>
    <w:rsid w:val="00405128"/>
    <w:rsid w:val="00406CFF"/>
    <w:rsid w:val="0040763A"/>
    <w:rsid w:val="00416B25"/>
    <w:rsid w:val="00420592"/>
    <w:rsid w:val="004266F8"/>
    <w:rsid w:val="00430226"/>
    <w:rsid w:val="004319E0"/>
    <w:rsid w:val="00437E8C"/>
    <w:rsid w:val="00440225"/>
    <w:rsid w:val="004704EC"/>
    <w:rsid w:val="004726BC"/>
    <w:rsid w:val="00474105"/>
    <w:rsid w:val="00474E5C"/>
    <w:rsid w:val="00480E6E"/>
    <w:rsid w:val="00486277"/>
    <w:rsid w:val="0049325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40BDC"/>
    <w:rsid w:val="005471F0"/>
    <w:rsid w:val="00560CC6"/>
    <w:rsid w:val="00566A35"/>
    <w:rsid w:val="0056701E"/>
    <w:rsid w:val="005740D7"/>
    <w:rsid w:val="005A0F26"/>
    <w:rsid w:val="005A1B10"/>
    <w:rsid w:val="005A6850"/>
    <w:rsid w:val="005B1B1B"/>
    <w:rsid w:val="005B1FAD"/>
    <w:rsid w:val="005C5932"/>
    <w:rsid w:val="005D3CA7"/>
    <w:rsid w:val="005D4CC1"/>
    <w:rsid w:val="005F4B91"/>
    <w:rsid w:val="005F55D2"/>
    <w:rsid w:val="0061304C"/>
    <w:rsid w:val="006138F8"/>
    <w:rsid w:val="0061550A"/>
    <w:rsid w:val="0062312F"/>
    <w:rsid w:val="00625F2C"/>
    <w:rsid w:val="006420A7"/>
    <w:rsid w:val="006563F3"/>
    <w:rsid w:val="006618E9"/>
    <w:rsid w:val="0068194B"/>
    <w:rsid w:val="006904B9"/>
    <w:rsid w:val="00692703"/>
    <w:rsid w:val="006942E9"/>
    <w:rsid w:val="006A1962"/>
    <w:rsid w:val="006A6524"/>
    <w:rsid w:val="006B05A8"/>
    <w:rsid w:val="006B5D48"/>
    <w:rsid w:val="006B7D7B"/>
    <w:rsid w:val="006C1A5E"/>
    <w:rsid w:val="006D0CB6"/>
    <w:rsid w:val="006D65FA"/>
    <w:rsid w:val="006E1507"/>
    <w:rsid w:val="00712D8B"/>
    <w:rsid w:val="007273B7"/>
    <w:rsid w:val="00733E0A"/>
    <w:rsid w:val="0074403D"/>
    <w:rsid w:val="00744F2B"/>
    <w:rsid w:val="00746D44"/>
    <w:rsid w:val="00747F5F"/>
    <w:rsid w:val="007505CC"/>
    <w:rsid w:val="007538DC"/>
    <w:rsid w:val="00757803"/>
    <w:rsid w:val="0079206B"/>
    <w:rsid w:val="00796076"/>
    <w:rsid w:val="007A1B08"/>
    <w:rsid w:val="007C0566"/>
    <w:rsid w:val="007C606B"/>
    <w:rsid w:val="007D154C"/>
    <w:rsid w:val="007D7D34"/>
    <w:rsid w:val="007E6A61"/>
    <w:rsid w:val="00801140"/>
    <w:rsid w:val="00803404"/>
    <w:rsid w:val="00825217"/>
    <w:rsid w:val="00827472"/>
    <w:rsid w:val="00834955"/>
    <w:rsid w:val="00843F9C"/>
    <w:rsid w:val="00847C33"/>
    <w:rsid w:val="00855B59"/>
    <w:rsid w:val="00860461"/>
    <w:rsid w:val="0086487C"/>
    <w:rsid w:val="00870B20"/>
    <w:rsid w:val="00876C17"/>
    <w:rsid w:val="0088246E"/>
    <w:rsid w:val="008829F8"/>
    <w:rsid w:val="00885897"/>
    <w:rsid w:val="008965F0"/>
    <w:rsid w:val="0089739C"/>
    <w:rsid w:val="008A6156"/>
    <w:rsid w:val="008A6538"/>
    <w:rsid w:val="008B77A0"/>
    <w:rsid w:val="008C240F"/>
    <w:rsid w:val="008C7056"/>
    <w:rsid w:val="008D3F0B"/>
    <w:rsid w:val="008D7588"/>
    <w:rsid w:val="008E26EC"/>
    <w:rsid w:val="008F3B14"/>
    <w:rsid w:val="008F43C8"/>
    <w:rsid w:val="00901899"/>
    <w:rsid w:val="0090344B"/>
    <w:rsid w:val="00905715"/>
    <w:rsid w:val="0091321E"/>
    <w:rsid w:val="00913946"/>
    <w:rsid w:val="0092726B"/>
    <w:rsid w:val="00935B89"/>
    <w:rsid w:val="009361BA"/>
    <w:rsid w:val="009419C9"/>
    <w:rsid w:val="009430BA"/>
    <w:rsid w:val="00944F78"/>
    <w:rsid w:val="009510E7"/>
    <w:rsid w:val="00952C89"/>
    <w:rsid w:val="00954D60"/>
    <w:rsid w:val="009554B3"/>
    <w:rsid w:val="009571D8"/>
    <w:rsid w:val="009650EA"/>
    <w:rsid w:val="0097790C"/>
    <w:rsid w:val="0098506E"/>
    <w:rsid w:val="00993C88"/>
    <w:rsid w:val="009A3F98"/>
    <w:rsid w:val="009A44CE"/>
    <w:rsid w:val="009C4DFC"/>
    <w:rsid w:val="009D44F8"/>
    <w:rsid w:val="009E3160"/>
    <w:rsid w:val="009E3736"/>
    <w:rsid w:val="009E5023"/>
    <w:rsid w:val="009F1614"/>
    <w:rsid w:val="009F220C"/>
    <w:rsid w:val="009F3B05"/>
    <w:rsid w:val="009F4931"/>
    <w:rsid w:val="00A00F57"/>
    <w:rsid w:val="00A04DA0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9CA"/>
    <w:rsid w:val="00A53DE1"/>
    <w:rsid w:val="00A615E1"/>
    <w:rsid w:val="00A755E8"/>
    <w:rsid w:val="00A774DF"/>
    <w:rsid w:val="00A93A5D"/>
    <w:rsid w:val="00AA21A6"/>
    <w:rsid w:val="00AA3FA7"/>
    <w:rsid w:val="00AB1040"/>
    <w:rsid w:val="00AB32F8"/>
    <w:rsid w:val="00AB610B"/>
    <w:rsid w:val="00AD360E"/>
    <w:rsid w:val="00AD401D"/>
    <w:rsid w:val="00AD40FB"/>
    <w:rsid w:val="00AD782D"/>
    <w:rsid w:val="00AE2C64"/>
    <w:rsid w:val="00AE7650"/>
    <w:rsid w:val="00AF08A5"/>
    <w:rsid w:val="00B10EBE"/>
    <w:rsid w:val="00B236F1"/>
    <w:rsid w:val="00B41912"/>
    <w:rsid w:val="00B4255B"/>
    <w:rsid w:val="00B50F99"/>
    <w:rsid w:val="00B51D1B"/>
    <w:rsid w:val="00B540F4"/>
    <w:rsid w:val="00B60FD0"/>
    <w:rsid w:val="00B622DF"/>
    <w:rsid w:val="00B6332A"/>
    <w:rsid w:val="00B70E16"/>
    <w:rsid w:val="00B81760"/>
    <w:rsid w:val="00B8494C"/>
    <w:rsid w:val="00BA0D22"/>
    <w:rsid w:val="00BA1546"/>
    <w:rsid w:val="00BB4E51"/>
    <w:rsid w:val="00BC224D"/>
    <w:rsid w:val="00BC23CE"/>
    <w:rsid w:val="00BC4536"/>
    <w:rsid w:val="00BC5FFD"/>
    <w:rsid w:val="00BD431F"/>
    <w:rsid w:val="00BE2A5F"/>
    <w:rsid w:val="00BE423E"/>
    <w:rsid w:val="00BF61AC"/>
    <w:rsid w:val="00C17187"/>
    <w:rsid w:val="00C35DA8"/>
    <w:rsid w:val="00C41C3F"/>
    <w:rsid w:val="00C44ADF"/>
    <w:rsid w:val="00C47FA6"/>
    <w:rsid w:val="00C51A2C"/>
    <w:rsid w:val="00C565F4"/>
    <w:rsid w:val="00C57FC6"/>
    <w:rsid w:val="00C66A7D"/>
    <w:rsid w:val="00C779DA"/>
    <w:rsid w:val="00C814F7"/>
    <w:rsid w:val="00C91717"/>
    <w:rsid w:val="00C95666"/>
    <w:rsid w:val="00CA4B4D"/>
    <w:rsid w:val="00CA7270"/>
    <w:rsid w:val="00CB35C3"/>
    <w:rsid w:val="00CC0CE5"/>
    <w:rsid w:val="00CD323D"/>
    <w:rsid w:val="00CD6076"/>
    <w:rsid w:val="00CD6EE8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00B9"/>
    <w:rsid w:val="00D9521A"/>
    <w:rsid w:val="00DA3914"/>
    <w:rsid w:val="00DA59AA"/>
    <w:rsid w:val="00DB6874"/>
    <w:rsid w:val="00DB6915"/>
    <w:rsid w:val="00DB7A05"/>
    <w:rsid w:val="00DB7E1E"/>
    <w:rsid w:val="00DC1B78"/>
    <w:rsid w:val="00DC2A2F"/>
    <w:rsid w:val="00DC600B"/>
    <w:rsid w:val="00DE0FAA"/>
    <w:rsid w:val="00DE136D"/>
    <w:rsid w:val="00DE20D6"/>
    <w:rsid w:val="00DE6534"/>
    <w:rsid w:val="00DF4D6C"/>
    <w:rsid w:val="00E01923"/>
    <w:rsid w:val="00E14498"/>
    <w:rsid w:val="00E2397A"/>
    <w:rsid w:val="00E246A2"/>
    <w:rsid w:val="00E254DB"/>
    <w:rsid w:val="00E300FC"/>
    <w:rsid w:val="00E3328E"/>
    <w:rsid w:val="00E362DB"/>
    <w:rsid w:val="00E5632B"/>
    <w:rsid w:val="00E64B96"/>
    <w:rsid w:val="00E70240"/>
    <w:rsid w:val="00E71E6B"/>
    <w:rsid w:val="00E81CC5"/>
    <w:rsid w:val="00E85A87"/>
    <w:rsid w:val="00E85B4A"/>
    <w:rsid w:val="00E9528E"/>
    <w:rsid w:val="00E96F20"/>
    <w:rsid w:val="00EA5099"/>
    <w:rsid w:val="00EC1351"/>
    <w:rsid w:val="00EC4CBF"/>
    <w:rsid w:val="00ED43EF"/>
    <w:rsid w:val="00EE0A60"/>
    <w:rsid w:val="00EE2CA8"/>
    <w:rsid w:val="00EE4463"/>
    <w:rsid w:val="00EF17E8"/>
    <w:rsid w:val="00EF51D9"/>
    <w:rsid w:val="00F06E71"/>
    <w:rsid w:val="00F130DD"/>
    <w:rsid w:val="00F2227C"/>
    <w:rsid w:val="00F24884"/>
    <w:rsid w:val="00F476C4"/>
    <w:rsid w:val="00F61DF9"/>
    <w:rsid w:val="00F65947"/>
    <w:rsid w:val="00F6670B"/>
    <w:rsid w:val="00F81960"/>
    <w:rsid w:val="00F81CAE"/>
    <w:rsid w:val="00F82424"/>
    <w:rsid w:val="00F830C0"/>
    <w:rsid w:val="00F8769D"/>
    <w:rsid w:val="00F9350C"/>
    <w:rsid w:val="00F9377F"/>
    <w:rsid w:val="00F94EB5"/>
    <w:rsid w:val="00F9624D"/>
    <w:rsid w:val="00FA10D8"/>
    <w:rsid w:val="00FA1FB4"/>
    <w:rsid w:val="00FB31C1"/>
    <w:rsid w:val="00FB503D"/>
    <w:rsid w:val="00FB58F2"/>
    <w:rsid w:val="00FC3414"/>
    <w:rsid w:val="00FC6AEA"/>
    <w:rsid w:val="00FD280A"/>
    <w:rsid w:val="00FD3D13"/>
    <w:rsid w:val="00FE2E6B"/>
    <w:rsid w:val="00FE55A2"/>
    <w:rsid w:val="00FE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8A004"/>
  <w15:chartTrackingRefBased/>
  <w15:docId w15:val="{7C3FBCCC-F883-4077-9E10-2361FD81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1FC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145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2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youtu.be/sIzHQbRK5QI?si=BTyJZZXkvsGfBlC_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t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C8475C69884DFCA2D40B3CAEB0F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038203-952D-47D7-AE5C-C063611BE968}"/>
      </w:docPartPr>
      <w:docPartBody>
        <w:p w:rsidR="00E15E2F" w:rsidRDefault="00557039">
          <w:pPr>
            <w:pStyle w:val="D7C8475C69884DFCA2D40B3CAEB0FC85"/>
          </w:pPr>
          <w:r w:rsidRPr="00CF1A49">
            <w:t>·</w:t>
          </w:r>
        </w:p>
      </w:docPartBody>
    </w:docPart>
    <w:docPart>
      <w:docPartPr>
        <w:name w:val="EB9F71E4354D4449BEC04806F5A293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1C429-6B86-42BA-AF12-EA73B9B3ED8A}"/>
      </w:docPartPr>
      <w:docPartBody>
        <w:p w:rsidR="00E15E2F" w:rsidRDefault="00557039">
          <w:pPr>
            <w:pStyle w:val="EB9F71E4354D4449BEC04806F5A293CF"/>
          </w:pPr>
          <w:r w:rsidRPr="00CF1A49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39"/>
    <w:rsid w:val="0007555F"/>
    <w:rsid w:val="002D06F9"/>
    <w:rsid w:val="0034103D"/>
    <w:rsid w:val="003D5D4C"/>
    <w:rsid w:val="00557039"/>
    <w:rsid w:val="00763AC1"/>
    <w:rsid w:val="007F02D1"/>
    <w:rsid w:val="00953A2D"/>
    <w:rsid w:val="00996B4C"/>
    <w:rsid w:val="009E725D"/>
    <w:rsid w:val="00AD57CC"/>
    <w:rsid w:val="00BC71F9"/>
    <w:rsid w:val="00E15E2F"/>
    <w:rsid w:val="00FA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D7C8475C69884DFCA2D40B3CAEB0FC85">
    <w:name w:val="D7C8475C69884DFCA2D40B3CAEB0FC85"/>
  </w:style>
  <w:style w:type="paragraph" w:customStyle="1" w:styleId="EB9F71E4354D4449BEC04806F5A293CF">
    <w:name w:val="EB9F71E4354D4449BEC04806F5A293CF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23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Kuhn, Kevin</cp:lastModifiedBy>
  <cp:revision>22</cp:revision>
  <cp:lastPrinted>2024-01-15T01:10:00Z</cp:lastPrinted>
  <dcterms:created xsi:type="dcterms:W3CDTF">2022-05-06T21:47:00Z</dcterms:created>
  <dcterms:modified xsi:type="dcterms:W3CDTF">2024-01-15T01:28:00Z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113265-c559-4850-9a4d-5c092dbd21ac_Enabled">
    <vt:lpwstr>true</vt:lpwstr>
  </property>
  <property fmtid="{D5CDD505-2E9C-101B-9397-08002B2CF9AE}" pid="3" name="MSIP_Label_a1113265-c559-4850-9a4d-5c092dbd21ac_SetDate">
    <vt:lpwstr>2022-05-11T19:42:36Z</vt:lpwstr>
  </property>
  <property fmtid="{D5CDD505-2E9C-101B-9397-08002B2CF9AE}" pid="4" name="MSIP_Label_a1113265-c559-4850-9a4d-5c092dbd21ac_Method">
    <vt:lpwstr>Standard</vt:lpwstr>
  </property>
  <property fmtid="{D5CDD505-2E9C-101B-9397-08002B2CF9AE}" pid="5" name="MSIP_Label_a1113265-c559-4850-9a4d-5c092dbd21ac_Name">
    <vt:lpwstr>Internal Use</vt:lpwstr>
  </property>
  <property fmtid="{D5CDD505-2E9C-101B-9397-08002B2CF9AE}" pid="6" name="MSIP_Label_a1113265-c559-4850-9a4d-5c092dbd21ac_SiteId">
    <vt:lpwstr>a6b169f1-592b-4329-8f33-8db8903003c7</vt:lpwstr>
  </property>
  <property fmtid="{D5CDD505-2E9C-101B-9397-08002B2CF9AE}" pid="7" name="MSIP_Label_a1113265-c559-4850-9a4d-5c092dbd21ac_ActionId">
    <vt:lpwstr>a66aec76-5a45-4d2e-b309-c5ab6d2a87ba</vt:lpwstr>
  </property>
  <property fmtid="{D5CDD505-2E9C-101B-9397-08002B2CF9AE}" pid="8" name="MSIP_Label_a1113265-c559-4850-9a4d-5c092dbd21ac_ContentBits">
    <vt:lpwstr>0</vt:lpwstr>
  </property>
</Properties>
</file>